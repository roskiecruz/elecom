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918860947"/>
        <w:docPartObj>
          <w:docPartGallery w:val="Cover Pages"/>
          <w:docPartUnique/>
        </w:docPartObj>
      </w:sdtPr>
      <w:sdtContent>
        <w:p w:rsidR="00C335B0" w:rsidRDefault="00C335B0">
          <w:pPr>
            <w:rPr>
              <w:rFonts w:asciiTheme="majorHAnsi" w:eastAsiaTheme="majorEastAsia" w:hAnsiTheme="majorHAnsi" w:cstheme="majorBidi"/>
              <w:color w:val="90C226" w:themeColor="accent1"/>
              <w:spacing w:val="-7"/>
              <w:sz w:val="64"/>
              <w:szCs w:val="64"/>
            </w:rPr>
          </w:pPr>
          <w:r>
            <w:rPr>
              <w:rFonts w:asciiTheme="majorHAnsi" w:eastAsiaTheme="majorEastAsia" w:hAnsiTheme="majorHAnsi" w:cstheme="majorBidi"/>
              <w:noProof/>
              <w:color w:val="90C226" w:themeColor="accent1"/>
              <w:spacing w:val="-7"/>
              <w:sz w:val="64"/>
              <w:szCs w:val="64"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column">
                      <wp:posOffset>1295400</wp:posOffset>
                    </wp:positionH>
                    <wp:positionV relativeFrom="paragraph">
                      <wp:posOffset>5448300</wp:posOffset>
                    </wp:positionV>
                    <wp:extent cx="1295400" cy="990600"/>
                    <wp:effectExtent l="0" t="0" r="0" b="0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295400" cy="9906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335B0" w:rsidRPr="00C335B0" w:rsidRDefault="00C335B0" w:rsidP="00C335B0">
                                <w:pPr>
                                  <w:jc w:val="center"/>
                                  <w:rPr>
                                    <w:rFonts w:ascii="Minecraft" w:hAnsi="Minecraft"/>
                                    <w:sz w:val="96"/>
                                    <w:szCs w:val="96"/>
                                  </w:rPr>
                                </w:pPr>
                                <w:r w:rsidRPr="00C335B0">
                                  <w:rPr>
                                    <w:rFonts w:ascii="Minecraft" w:hAnsi="Minecraft"/>
                                    <w:sz w:val="96"/>
                                    <w:szCs w:val="96"/>
                                  </w:rPr>
                                  <w:t>CD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102pt;margin-top:429pt;width:102pt;height:7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" fillcolor="white [3201]" stroked="f" strokeweight=".5pt">
                    <v:textbox>
                      <w:txbxContent>
                        <w:p w:rsidR="00C335B0" w:rsidRPr="00C335B0" w:rsidRDefault="00C335B0" w:rsidP="00C335B0">
                          <w:pPr>
                            <w:jc w:val="center"/>
                            <w:rPr>
                              <w:rFonts w:ascii="Minecraft" w:hAnsi="Minecraft"/>
                              <w:sz w:val="96"/>
                              <w:szCs w:val="96"/>
                            </w:rPr>
                          </w:pPr>
                          <w:r w:rsidRPr="00C335B0">
                            <w:rPr>
                              <w:rFonts w:ascii="Minecraft" w:hAnsi="Minecraft"/>
                              <w:sz w:val="96"/>
                              <w:szCs w:val="96"/>
                            </w:rPr>
                            <w:t>CD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C335B0">
            <w:rPr>
              <w:rFonts w:asciiTheme="majorHAnsi" w:eastAsiaTheme="majorEastAsia" w:hAnsiTheme="majorHAnsi" w:cstheme="majorBidi"/>
              <w:noProof/>
              <w:color w:val="90C226" w:themeColor="accent1"/>
              <w:spacing w:val="-7"/>
              <w:sz w:val="64"/>
              <w:szCs w:val="6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54A02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9"/>
                                  <w:gridCol w:w="5597"/>
                                </w:tblGrid>
                                <w:tr w:rsidR="00C335B0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C335B0" w:rsidRDefault="00C335B0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  <w:lang w:eastAsia="en-US"/>
                                        </w:rPr>
                                        <w:drawing>
                                          <wp:inline distT="0" distB="0" distL="0" distR="0" wp14:anchorId="4996F3E4" wp14:editId="3F17429A">
                                            <wp:extent cx="2353260" cy="1127858"/>
                                            <wp:effectExtent l="0" t="0" r="9525" b="0"/>
                                            <wp:docPr id="1" name="Picture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Header Colored.png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353260" cy="112785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:rsidR="00C335B0" w:rsidRDefault="00C335B0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  <w:lang w:eastAsia="en-US"/>
                                        </w:rPr>
                                        <w:drawing>
                                          <wp:inline distT="0" distB="0" distL="0" distR="0" wp14:anchorId="7A62E070" wp14:editId="3E49285E">
                                            <wp:extent cx="2017986" cy="1911776"/>
                                            <wp:effectExtent l="0" t="0" r="0" b="0"/>
                                            <wp:docPr id="2" name="Picture 2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elecomlogo.jpg"/>
                                                    <pic:cNvPicPr/>
                                                  </pic:nvPicPr>
                                                  <pic:blipFill>
                                                    <a:blip r:embed="rId10">
                                                      <a:duotone>
                                                        <a:schemeClr val="accent2">
                                                          <a:shade val="45000"/>
                                                          <a:satMod val="135000"/>
                                                        </a:schemeClr>
                                                        <a:prstClr val="white"/>
                                                      </a:duotone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033127" cy="1926121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:rsidR="00C335B0" w:rsidRDefault="00C335B0" w:rsidP="00C335B0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:rsidR="00C335B0" w:rsidRDefault="00C335B0" w:rsidP="00C335B0">
                                          <w:pPr>
                                            <w:pStyle w:val="NoSpacing"/>
                                            <w:spacing w:line="312" w:lineRule="auto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Automated Election system</w:t>
                                          </w:r>
                                        </w:p>
                                      </w:sdtContent>
                                    </w:sdt>
                                    <w:p w:rsidR="00C335B0" w:rsidRDefault="00C335B0">
                                      <w:pPr>
                                        <w:pStyle w:val="NoSpacing"/>
                                        <w:rPr>
                                          <w:caps/>
                                          <w:color w:val="54A02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:rsidR="00C335B0" w:rsidRDefault="00C335B0" w:rsidP="00C335B0"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A quick guide to voting.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</w:tbl>
                              <w:p w:rsidR="00C335B0" w:rsidRDefault="00C335B0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 id="Text Box 138" o:spid="_x0000_s1027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17jhwIAAIg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54A02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9"/>
                            <w:gridCol w:w="5597"/>
                          </w:tblGrid>
                          <w:tr w:rsidR="00C335B0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C335B0" w:rsidRDefault="00C335B0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  <w:lang w:eastAsia="en-US"/>
                                  </w:rPr>
                                  <w:drawing>
                                    <wp:inline distT="0" distB="0" distL="0" distR="0" wp14:anchorId="4996F3E4" wp14:editId="3F17429A">
                                      <wp:extent cx="2353260" cy="1127858"/>
                                      <wp:effectExtent l="0" t="0" r="9525" b="0"/>
                                      <wp:docPr id="1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Header Colored.pn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353260" cy="112785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C335B0" w:rsidRDefault="00C335B0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  <w:lang w:eastAsia="en-US"/>
                                  </w:rPr>
                                  <w:drawing>
                                    <wp:inline distT="0" distB="0" distL="0" distR="0" wp14:anchorId="7A62E070" wp14:editId="3E49285E">
                                      <wp:extent cx="2017986" cy="1911776"/>
                                      <wp:effectExtent l="0" t="0" r="0" b="0"/>
                                      <wp:docPr id="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elecomlogo.jpg"/>
                                              <pic:cNvPicPr/>
                                            </pic:nvPicPr>
                                            <pic:blipFill>
                                              <a:blip r:embed="rId10">
                                                <a:duotone>
                                                  <a:schemeClr val="accent2">
                                                    <a:shade val="45000"/>
                                                    <a:satMod val="135000"/>
                                                  </a:schemeClr>
                                                  <a:prstClr val="white"/>
                                                </a:duotone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033127" cy="192612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C335B0" w:rsidRDefault="00C335B0" w:rsidP="00C335B0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C335B0" w:rsidRDefault="00C335B0" w:rsidP="00C335B0">
                                    <w:pPr>
                                      <w:pStyle w:val="NoSpacing"/>
                                      <w:spacing w:line="312" w:lineRule="auto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Automated Election system</w:t>
                                    </w:r>
                                  </w:p>
                                </w:sdtContent>
                              </w:sdt>
                              <w:p w:rsidR="00C335B0" w:rsidRDefault="00C335B0">
                                <w:pPr>
                                  <w:pStyle w:val="NoSpacing"/>
                                  <w:rPr>
                                    <w:caps/>
                                    <w:color w:val="54A02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C335B0" w:rsidRDefault="00C335B0" w:rsidP="00C335B0">
                                    <w:r>
                                      <w:rPr>
                                        <w:color w:val="000000" w:themeColor="text1"/>
                                      </w:rPr>
                                      <w:t>A quick guide to voting.</w:t>
                                    </w:r>
                                  </w:p>
                                </w:sdtContent>
                              </w:sdt>
                            </w:tc>
                          </w:tr>
                        </w:tbl>
                        <w:p w:rsidR="00C335B0" w:rsidRDefault="00C335B0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C335B0" w:rsidRDefault="009424A6" w:rsidP="009424A6">
      <w:pPr>
        <w:pStyle w:val="Heading1"/>
      </w:pPr>
      <w:r>
        <w:lastRenderedPageBreak/>
        <w:t>Voter</w:t>
      </w:r>
    </w:p>
    <w:p w:rsidR="009424A6" w:rsidRDefault="009424A6" w:rsidP="009424A6">
      <w:r>
        <w:t>Here is the process for voting:</w:t>
      </w:r>
    </w:p>
    <w:p w:rsidR="009424A6" w:rsidRDefault="009424A6" w:rsidP="009424A6">
      <w:pPr>
        <w:pStyle w:val="ListParagraph"/>
        <w:numPr>
          <w:ilvl w:val="0"/>
          <w:numId w:val="1"/>
        </w:numPr>
      </w:pPr>
      <w:r>
        <w:t>Please enter your student number and password on the fields labeled for you on the screen, and press/tap the “Start voting!” button to enter.</w:t>
      </w:r>
      <w:r>
        <w:br/>
      </w:r>
      <w:r>
        <w:rPr>
          <w:noProof/>
          <w:lang w:eastAsia="en-US"/>
        </w:rPr>
        <w:drawing>
          <wp:inline distT="0" distB="0" distL="0" distR="0" wp14:anchorId="2F92B038" wp14:editId="45BE3855">
            <wp:extent cx="2857500" cy="1113215"/>
            <wp:effectExtent l="76200" t="76200" r="133350" b="1250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641" t="64256" r="25160"/>
                    <a:stretch/>
                  </pic:blipFill>
                  <pic:spPr bwMode="auto">
                    <a:xfrm>
                      <a:off x="0" y="0"/>
                      <a:ext cx="2940980" cy="11457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4A6" w:rsidRDefault="009424A6" w:rsidP="009424A6">
      <w:pPr>
        <w:pStyle w:val="ListParagraph"/>
        <w:numPr>
          <w:ilvl w:val="0"/>
          <w:numId w:val="1"/>
        </w:numPr>
      </w:pPr>
      <w:r>
        <w:t>You will be shown the candidates page once your log-in details have been confirmed.</w:t>
      </w:r>
    </w:p>
    <w:p w:rsidR="0023777A" w:rsidRDefault="0023777A" w:rsidP="00842717">
      <w:pPr>
        <w:pStyle w:val="ListParagraph"/>
        <w:numPr>
          <w:ilvl w:val="1"/>
          <w:numId w:val="1"/>
        </w:numPr>
      </w:pPr>
      <w:r>
        <w:t>If you are accessing the site from a desktop,</w:t>
      </w:r>
      <w:r w:rsidR="009424A6">
        <w:t xml:space="preserve"> you will be shown the following Candidates page</w:t>
      </w:r>
      <w:r w:rsidR="009424A6">
        <w:br/>
      </w:r>
      <w:r w:rsidR="009424A6">
        <w:rPr>
          <w:noProof/>
          <w:lang w:eastAsia="en-US"/>
        </w:rPr>
        <w:drawing>
          <wp:inline distT="0" distB="0" distL="0" distR="0" wp14:anchorId="1C4000B8" wp14:editId="5E6848CA">
            <wp:extent cx="3162300" cy="1569324"/>
            <wp:effectExtent l="76200" t="76200" r="133350" b="1263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6807" cy="15814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424A6" w:rsidRDefault="009424A6" w:rsidP="00842717">
      <w:pPr>
        <w:pStyle w:val="ListParagraph"/>
        <w:numPr>
          <w:ilvl w:val="1"/>
          <w:numId w:val="1"/>
        </w:numPr>
      </w:pPr>
      <w:r>
        <w:t xml:space="preserve">If you are </w:t>
      </w:r>
      <w:r w:rsidR="0023777A">
        <w:t>accessing the site from your mobile device, you will be shown the following Candidates page:</w:t>
      </w:r>
      <w:r w:rsidR="0023777A">
        <w:br/>
      </w:r>
      <w:r w:rsidR="0023777A">
        <w:rPr>
          <w:noProof/>
          <w:lang w:eastAsia="en-US"/>
        </w:rPr>
        <w:drawing>
          <wp:inline distT="0" distB="0" distL="0" distR="0" wp14:anchorId="13DA57DB" wp14:editId="3F2A0F9D">
            <wp:extent cx="2447925" cy="3102422"/>
            <wp:effectExtent l="76200" t="76200" r="123825" b="136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7220" cy="31142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777A" w:rsidRDefault="0023777A" w:rsidP="0023777A">
      <w:pPr>
        <w:pStyle w:val="ListParagraph"/>
        <w:numPr>
          <w:ilvl w:val="0"/>
          <w:numId w:val="1"/>
        </w:numPr>
      </w:pPr>
      <w:r>
        <w:lastRenderedPageBreak/>
        <w:t>When you are ready to vote, there are two options for you to enter the voting screen.</w:t>
      </w:r>
    </w:p>
    <w:p w:rsidR="0023777A" w:rsidRDefault="0023777A" w:rsidP="0023777A">
      <w:pPr>
        <w:pStyle w:val="ListParagraph"/>
        <w:numPr>
          <w:ilvl w:val="1"/>
          <w:numId w:val="1"/>
        </w:numPr>
      </w:pPr>
      <w:r>
        <w:t>You can scroll down the page and look for the “Start voting!” button. Move your mouse cursor over the button and left-click on the button, or if you are on your mobile device, tap on the button.</w:t>
      </w:r>
      <w:r>
        <w:br/>
      </w:r>
      <w:r>
        <w:rPr>
          <w:noProof/>
          <w:lang w:eastAsia="en-US"/>
        </w:rPr>
        <w:drawing>
          <wp:inline distT="0" distB="0" distL="0" distR="0" wp14:anchorId="2E05D295" wp14:editId="3287EB9D">
            <wp:extent cx="1343025" cy="476250"/>
            <wp:effectExtent l="76200" t="76200" r="142875" b="133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476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777A" w:rsidRDefault="00B33EE8" w:rsidP="0023777A">
      <w:pPr>
        <w:pStyle w:val="ListParagraph"/>
        <w:numPr>
          <w:ilvl w:val="1"/>
          <w:numId w:val="1"/>
        </w:num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B1297A" wp14:editId="6090E717">
                <wp:simplePos x="0" y="0"/>
                <wp:positionH relativeFrom="column">
                  <wp:posOffset>5301551</wp:posOffset>
                </wp:positionH>
                <wp:positionV relativeFrom="page">
                  <wp:posOffset>2735084</wp:posOffset>
                </wp:positionV>
                <wp:extent cx="307361" cy="238952"/>
                <wp:effectExtent l="19050" t="19050" r="16510" b="2794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61" cy="23895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6F5B6C" id="Oval 10" o:spid="_x0000_s1026" style="position:absolute;margin-left:417.45pt;margin-top:215.35pt;width:24.2pt;height:1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" filled="f" strokecolor="#bfe373 [1940]" strokeweight="2.25pt">
                <v:stroke endcap="round"/>
                <w10:wrap anchory="page"/>
              </v:oval>
            </w:pict>
          </mc:Fallback>
        </mc:AlternateContent>
      </w:r>
      <w:r w:rsidR="0023777A">
        <w:t>On the site’s navigation bar, if you are on the desktop version, move your mouse cursor over the “Vote” butt</w:t>
      </w:r>
      <w:r>
        <w:t>on and left click on the button to move to the next screen.</w:t>
      </w:r>
      <w:r>
        <w:br/>
      </w:r>
      <w:r w:rsidR="0023777A">
        <w:br/>
      </w:r>
      <w:r w:rsidR="0023777A">
        <w:rPr>
          <w:noProof/>
          <w:lang w:eastAsia="en-US"/>
        </w:rPr>
        <w:drawing>
          <wp:inline distT="0" distB="0" distL="0" distR="0" wp14:anchorId="31FE38EB" wp14:editId="00DA67DE">
            <wp:extent cx="5071462" cy="21618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8820" cy="2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23777A" w:rsidRDefault="00B33EE8" w:rsidP="0023777A">
      <w:pPr>
        <w:pStyle w:val="ListParagraph"/>
        <w:numPr>
          <w:ilvl w:val="1"/>
          <w:numId w:val="1"/>
        </w:num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0617E6" wp14:editId="4ACFBED3">
                <wp:simplePos x="0" y="0"/>
                <wp:positionH relativeFrom="margin">
                  <wp:posOffset>1405890</wp:posOffset>
                </wp:positionH>
                <wp:positionV relativeFrom="paragraph">
                  <wp:posOffset>1228474</wp:posOffset>
                </wp:positionV>
                <wp:extent cx="545566" cy="430306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566" cy="4303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3EE8" w:rsidRPr="00B33EE8" w:rsidRDefault="00B33EE8" w:rsidP="00B33EE8">
                            <w:pPr>
                              <w:rPr>
                                <w:color w:val="BFE373" w:themeColor="accent1" w:themeTint="99"/>
                                <w:sz w:val="14"/>
                              </w:rPr>
                            </w:pPr>
                            <w:r>
                              <w:rPr>
                                <w:color w:val="BFE373" w:themeColor="accent1" w:themeTint="99"/>
                                <w:sz w:val="14"/>
                              </w:rPr>
                              <w:t>…then tap here to Vote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617E6" id="Text Box 16" o:spid="_x0000_s1028" type="#_x0000_t202" style="position:absolute;left:0;text-align:left;margin-left:110.7pt;margin-top:96.75pt;width:42.95pt;height:33.9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" filled="f" stroked="f" strokeweight=".5pt">
                <v:textbox>
                  <w:txbxContent>
                    <w:p w:rsidR="00B33EE8" w:rsidRPr="00B33EE8" w:rsidRDefault="00B33EE8" w:rsidP="00B33EE8">
                      <w:pPr>
                        <w:rPr>
                          <w:color w:val="BFE373" w:themeColor="accent1" w:themeTint="99"/>
                          <w:sz w:val="14"/>
                        </w:rPr>
                      </w:pPr>
                      <w:r>
                        <w:rPr>
                          <w:color w:val="BFE373" w:themeColor="accent1" w:themeTint="99"/>
                          <w:sz w:val="14"/>
                        </w:rPr>
                        <w:t>…then tap here to Vote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1B44B2" wp14:editId="07273E41">
                <wp:simplePos x="0" y="0"/>
                <wp:positionH relativeFrom="column">
                  <wp:posOffset>1036037</wp:posOffset>
                </wp:positionH>
                <wp:positionV relativeFrom="page">
                  <wp:posOffset>4401543</wp:posOffset>
                </wp:positionV>
                <wp:extent cx="391885" cy="384202"/>
                <wp:effectExtent l="19050" t="19050" r="27305" b="1587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5" cy="38420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46E680" id="Oval 15" o:spid="_x0000_s1026" style="position:absolute;margin-left:81.6pt;margin-top:346.6pt;width:30.85pt;height:3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" filled="f" strokecolor="#bfe373 [1940]" strokeweight="2.25pt">
                <v:stroke endcap="round"/>
                <w10:wrap anchory="page"/>
              </v:oval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C58F38" wp14:editId="3F142964">
                <wp:simplePos x="0" y="0"/>
                <wp:positionH relativeFrom="margin">
                  <wp:posOffset>4487299</wp:posOffset>
                </wp:positionH>
                <wp:positionV relativeFrom="paragraph">
                  <wp:posOffset>483353</wp:posOffset>
                </wp:positionV>
                <wp:extent cx="545566" cy="583987"/>
                <wp:effectExtent l="0" t="0" r="0" b="698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566" cy="5839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3EE8" w:rsidRPr="00B33EE8" w:rsidRDefault="00B33EE8">
                            <w:pPr>
                              <w:rPr>
                                <w:color w:val="BFE373" w:themeColor="accent1" w:themeTint="99"/>
                                <w:sz w:val="14"/>
                              </w:rPr>
                            </w:pPr>
                            <w:r w:rsidRPr="00B33EE8">
                              <w:rPr>
                                <w:color w:val="BFE373" w:themeColor="accent1" w:themeTint="99"/>
                                <w:sz w:val="14"/>
                              </w:rPr>
                              <w:t>Tap here</w:t>
                            </w:r>
                            <w:r>
                              <w:rPr>
                                <w:color w:val="BFE373" w:themeColor="accent1" w:themeTint="99"/>
                                <w:sz w:val="14"/>
                              </w:rPr>
                              <w:t xml:space="preserve"> to bring up the options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58F38" id="Text Box 14" o:spid="_x0000_s1029" type="#_x0000_t202" style="position:absolute;left:0;text-align:left;margin-left:353.35pt;margin-top:38.05pt;width:42.95pt;height:46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" filled="f" stroked="f" strokeweight=".5pt">
                <v:textbox>
                  <w:txbxContent>
                    <w:p w:rsidR="00B33EE8" w:rsidRPr="00B33EE8" w:rsidRDefault="00B33EE8">
                      <w:pPr>
                        <w:rPr>
                          <w:color w:val="BFE373" w:themeColor="accent1" w:themeTint="99"/>
                          <w:sz w:val="14"/>
                        </w:rPr>
                      </w:pPr>
                      <w:r w:rsidRPr="00B33EE8">
                        <w:rPr>
                          <w:color w:val="BFE373" w:themeColor="accent1" w:themeTint="99"/>
                          <w:sz w:val="14"/>
                        </w:rPr>
                        <w:t>Tap here</w:t>
                      </w:r>
                      <w:r>
                        <w:rPr>
                          <w:color w:val="BFE373" w:themeColor="accent1" w:themeTint="99"/>
                          <w:sz w:val="14"/>
                        </w:rPr>
                        <w:t xml:space="preserve"> to bring up the options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D1C09A" wp14:editId="74D6B965">
                <wp:simplePos x="0" y="0"/>
                <wp:positionH relativeFrom="column">
                  <wp:posOffset>4963731</wp:posOffset>
                </wp:positionH>
                <wp:positionV relativeFrom="page">
                  <wp:posOffset>3680332</wp:posOffset>
                </wp:positionV>
                <wp:extent cx="391885" cy="384202"/>
                <wp:effectExtent l="19050" t="19050" r="27305" b="1587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5" cy="38420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F70737" id="Oval 13" o:spid="_x0000_s1026" style="position:absolute;margin-left:390.85pt;margin-top:289.8pt;width:30.85pt;height:3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" filled="f" strokecolor="#bfe373 [1940]" strokeweight="2.25pt">
                <v:stroke endcap="round"/>
                <w10:wrap anchory="page"/>
              </v:oval>
            </w:pict>
          </mc:Fallback>
        </mc:AlternateContent>
      </w:r>
      <w:r>
        <w:t xml:space="preserve">On the site’s navigation bar, if you are on the mobile version, tap the navigation </w:t>
      </w:r>
      <w:r>
        <w:rPr>
          <w:noProof/>
          <w:lang w:eastAsia="en-US"/>
        </w:rPr>
        <w:t>button on the upper-right hand corner of the screen to bring up your options and click on the “Vote” option to move to the next screen.</w:t>
      </w:r>
      <w:r>
        <w:rPr>
          <w:noProof/>
          <w:lang w:eastAsia="en-US"/>
        </w:rPr>
        <w:br/>
      </w:r>
      <w:r>
        <w:rPr>
          <w:noProof/>
          <w:lang w:eastAsia="en-US"/>
        </w:rPr>
        <w:drawing>
          <wp:inline distT="0" distB="0" distL="0" distR="0" wp14:anchorId="3DD47ABD" wp14:editId="0371DDF9">
            <wp:extent cx="4476750" cy="1652067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5449"/>
                    <a:stretch/>
                  </pic:blipFill>
                  <pic:spPr bwMode="auto">
                    <a:xfrm>
                      <a:off x="0" y="0"/>
                      <a:ext cx="4476750" cy="1652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380" w:rsidRDefault="00E25380" w:rsidP="00E25380">
      <w:pPr>
        <w:pStyle w:val="ListParagraph"/>
        <w:numPr>
          <w:ilvl w:val="0"/>
          <w:numId w:val="1"/>
        </w:numPr>
      </w:pPr>
      <w:r>
        <w:t>You will be shown the following voting screen. Kindly left-click or tap on your choices, then click/tap “Submit my vote”.</w:t>
      </w:r>
      <w:r>
        <w:br/>
      </w:r>
      <w:r>
        <w:rPr>
          <w:noProof/>
          <w:lang w:eastAsia="en-US"/>
        </w:rPr>
        <w:drawing>
          <wp:inline distT="0" distB="0" distL="0" distR="0" wp14:anchorId="34795DCE" wp14:editId="1EA6190D">
            <wp:extent cx="2143846" cy="1593459"/>
            <wp:effectExtent l="76200" t="76200" r="142240" b="140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9824" cy="1620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5380" w:rsidRDefault="00E25380" w:rsidP="00E25380">
      <w:pPr>
        <w:pStyle w:val="ListParagraph"/>
        <w:numPr>
          <w:ilvl w:val="0"/>
          <w:numId w:val="1"/>
        </w:numPr>
      </w:pPr>
      <w:r>
        <w:t>A pop-up will appear, asking you to confirm your choices. If you tap/click “No,” you will be brought back to Step 4 with your choices selected. Kindly click “Yes,” if you are sure of your vote.</w:t>
      </w:r>
      <w:r>
        <w:br/>
      </w:r>
      <w:r>
        <w:rPr>
          <w:noProof/>
          <w:lang w:eastAsia="en-US"/>
        </w:rPr>
        <w:drawing>
          <wp:inline distT="0" distB="0" distL="0" distR="0" wp14:anchorId="47ADEB0B" wp14:editId="7802EAEA">
            <wp:extent cx="2554817" cy="745351"/>
            <wp:effectExtent l="76200" t="76200" r="131445" b="131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9937" cy="843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3B58" w:rsidRDefault="000C3B58" w:rsidP="00E25380">
      <w:pPr>
        <w:pStyle w:val="ListParagraph"/>
        <w:numPr>
          <w:ilvl w:val="0"/>
          <w:numId w:val="1"/>
        </w:numPr>
      </w:pPr>
      <w:r>
        <w:lastRenderedPageBreak/>
        <w:t>Once you are done voting, you will be brought back to the log-in screen. You are done!</w:t>
      </w:r>
      <w:r>
        <w:br/>
      </w:r>
      <w:r>
        <w:rPr>
          <w:noProof/>
          <w:lang w:eastAsia="en-US"/>
        </w:rPr>
        <w:drawing>
          <wp:inline distT="0" distB="0" distL="0" distR="0" wp14:anchorId="0113D8C3" wp14:editId="7348E332">
            <wp:extent cx="4986938" cy="2660233"/>
            <wp:effectExtent l="76200" t="76200" r="137795" b="1403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0686" cy="26622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3B58" w:rsidRDefault="000C3B58" w:rsidP="000C3B58">
      <w:pPr>
        <w:pStyle w:val="Heading1"/>
      </w:pPr>
      <w:r>
        <w:t>Election Officer</w:t>
      </w:r>
    </w:p>
    <w:p w:rsidR="000C3B58" w:rsidRDefault="000C3B58" w:rsidP="000C3B58">
      <w:pPr>
        <w:pStyle w:val="ListParagraph"/>
        <w:numPr>
          <w:ilvl w:val="0"/>
          <w:numId w:val="2"/>
        </w:numPr>
      </w:pPr>
      <w:r>
        <w:t>Please enter your student number and password on the fields labeled for you on the screen, and press/tap the “Start voting!” button to enter.</w:t>
      </w:r>
      <w:r>
        <w:br/>
      </w:r>
      <w:r>
        <w:rPr>
          <w:noProof/>
          <w:lang w:eastAsia="en-US"/>
        </w:rPr>
        <w:drawing>
          <wp:inline distT="0" distB="0" distL="0" distR="0" wp14:anchorId="76114E57" wp14:editId="10F764C2">
            <wp:extent cx="2857500" cy="1113215"/>
            <wp:effectExtent l="76200" t="76200" r="133350" b="1250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641" t="64256" r="25160"/>
                    <a:stretch/>
                  </pic:blipFill>
                  <pic:spPr bwMode="auto">
                    <a:xfrm>
                      <a:off x="0" y="0"/>
                      <a:ext cx="2940980" cy="11457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B58" w:rsidRDefault="000C3B58" w:rsidP="00C41E4B">
      <w:pPr>
        <w:pStyle w:val="ListParagraph"/>
        <w:keepNext/>
        <w:keepLines/>
        <w:numPr>
          <w:ilvl w:val="0"/>
          <w:numId w:val="2"/>
        </w:numPr>
        <w:spacing w:before="400" w:after="40" w:line="240" w:lineRule="auto"/>
        <w:outlineLvl w:val="0"/>
      </w:pPr>
      <w:r>
        <w:t xml:space="preserve">You will be shown the </w:t>
      </w:r>
      <w:r>
        <w:t>tally</w:t>
      </w:r>
      <w:r>
        <w:t xml:space="preserve"> page once your log-in details have been confirmed.</w:t>
      </w:r>
      <w:r>
        <w:br/>
      </w:r>
      <w:r w:rsidR="00C41E4B">
        <w:rPr>
          <w:noProof/>
          <w:lang w:eastAsia="en-US"/>
        </w:rPr>
        <w:drawing>
          <wp:inline distT="0" distB="0" distL="0" distR="0" wp14:anchorId="27FAA8C4" wp14:editId="530506D6">
            <wp:extent cx="4451844" cy="1698930"/>
            <wp:effectExtent l="76200" t="76200" r="139700" b="130175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1265" cy="17063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3B58" w:rsidSect="00C335B0">
      <w:footerReference w:type="default" r:id="rId21"/>
      <w:pgSz w:w="12240" w:h="15840"/>
      <w:pgMar w:top="1440" w:right="1440" w:bottom="1440" w:left="1440" w:header="720" w:footer="720" w:gutter="0"/>
      <w:pgNumType w:start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2E2F" w:rsidRDefault="00552E2F" w:rsidP="0023777A">
      <w:pPr>
        <w:spacing w:after="0" w:line="240" w:lineRule="auto"/>
      </w:pPr>
      <w:r>
        <w:separator/>
      </w:r>
    </w:p>
  </w:endnote>
  <w:endnote w:type="continuationSeparator" w:id="0">
    <w:p w:rsidR="00552E2F" w:rsidRDefault="00552E2F" w:rsidP="002377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43411DB7-9945-4A81-A14F-50867F1B237D}"/>
    <w:embedBold r:id="rId2" w:fontKey="{2BF6492A-F549-4F84-B338-4FAECFFB58B5}"/>
    <w:embedItalic r:id="rId3" w:fontKey="{5CD71D9A-536E-4109-AAAF-715A08E1AC9A}"/>
    <w:embedBoldItalic r:id="rId4" w:fontKey="{AAE1B194-F4A0-4A45-A2E0-313236954C2C}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  <w:embedRegular r:id="rId5" w:fontKey="{182BBBC9-3747-475B-8E38-6BE38499C3F6}"/>
    <w:embedBold r:id="rId6" w:fontKey="{CB6BB270-44B7-4E52-AFD1-636C79A28609}"/>
    <w:embedItalic r:id="rId7" w:fontKey="{FD4DACEA-FAEE-4E6F-9D84-6F6D07EA1C64}"/>
  </w:font>
  <w:font w:name="STXinwe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CD000347-F438-4E9C-8336-138AD1DCE6B0}"/>
    <w:embedBold r:id="rId9" w:fontKey="{BAFE5E1B-7727-4BD2-9029-21044C103556}"/>
    <w:embedItalic r:id="rId10" w:fontKey="{927E153B-E8B9-43B4-9E9A-555427879DA8}"/>
  </w:font>
  <w:font w:name="FZYaoTi">
    <w:altName w:val="方正姚体"/>
    <w:panose1 w:val="00000000000000000000"/>
    <w:charset w:val="86"/>
    <w:family w:val="roman"/>
    <w:notTrueType/>
    <w:pitch w:val="default"/>
  </w:font>
  <w:font w:name="Minecraft">
    <w:panose1 w:val="00000400000000000000"/>
    <w:charset w:val="00"/>
    <w:family w:val="auto"/>
    <w:pitch w:val="variable"/>
    <w:sig w:usb0="80000003" w:usb1="00000000" w:usb2="00000000" w:usb3="00000000" w:csb0="00000001" w:csb1="00000000"/>
    <w:embedRegular r:id="rId11" w:fontKey="{C042F571-4B2E-4526-B2FA-25770AB371BB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23777A">
      <w:trPr>
        <w:trHeight w:hRule="exact" w:val="115"/>
        <w:jc w:val="center"/>
      </w:trPr>
      <w:tc>
        <w:tcPr>
          <w:tcW w:w="4686" w:type="dxa"/>
          <w:shd w:val="clear" w:color="auto" w:fill="90C226" w:themeFill="accent1"/>
          <w:tcMar>
            <w:top w:w="0" w:type="dxa"/>
            <w:bottom w:w="0" w:type="dxa"/>
          </w:tcMar>
        </w:tcPr>
        <w:p w:rsidR="0023777A" w:rsidRDefault="0023777A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90C226" w:themeFill="accent1"/>
          <w:tcMar>
            <w:top w:w="0" w:type="dxa"/>
            <w:bottom w:w="0" w:type="dxa"/>
          </w:tcMar>
        </w:tcPr>
        <w:p w:rsidR="0023777A" w:rsidRDefault="0023777A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23777A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Title"/>
          <w:tag w:val=""/>
          <w:id w:val="1901479043"/>
          <w:placeholder>
            <w:docPart w:val="C5C3068A5BA049C6A869D5A53B3A08BC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23777A" w:rsidRDefault="0023777A" w:rsidP="0023777A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  <w:lang w:val="en-PH"/>
                </w:rPr>
                <w:t>Automated Election system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23777A" w:rsidRDefault="0023777A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91609B">
            <w:rPr>
              <w:caps/>
              <w:noProof/>
              <w:color w:val="808080" w:themeColor="background1" w:themeShade="80"/>
              <w:sz w:val="18"/>
              <w:szCs w:val="18"/>
            </w:rPr>
            <w:t>3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23777A" w:rsidRDefault="0023777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2E2F" w:rsidRDefault="00552E2F" w:rsidP="0023777A">
      <w:pPr>
        <w:spacing w:after="0" w:line="240" w:lineRule="auto"/>
      </w:pPr>
      <w:r>
        <w:separator/>
      </w:r>
    </w:p>
  </w:footnote>
  <w:footnote w:type="continuationSeparator" w:id="0">
    <w:p w:rsidR="00552E2F" w:rsidRDefault="00552E2F" w:rsidP="002377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80534B"/>
    <w:multiLevelType w:val="hybridMultilevel"/>
    <w:tmpl w:val="F0080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BD26BD9"/>
    <w:multiLevelType w:val="hybridMultilevel"/>
    <w:tmpl w:val="F0080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embedTrueTypeFonts/>
  <w:embedSystemFonts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5B0"/>
    <w:rsid w:val="000C3B58"/>
    <w:rsid w:val="0023777A"/>
    <w:rsid w:val="00552E2F"/>
    <w:rsid w:val="006E6812"/>
    <w:rsid w:val="0091609B"/>
    <w:rsid w:val="009424A6"/>
    <w:rsid w:val="00B33EE8"/>
    <w:rsid w:val="00C335B0"/>
    <w:rsid w:val="00C41E4B"/>
    <w:rsid w:val="00E25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AC2255-6914-4015-BAAD-AB281FD72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4" w:space="1" w:color="90C226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90C226" w:themeColor="accen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90C226" w:themeColor="accent1"/>
      <w:spacing w:val="-7"/>
      <w:sz w:val="64"/>
      <w:szCs w:val="64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90C226" w:themeColor="accent1"/>
      <w:spacing w:val="-7"/>
      <w:sz w:val="64"/>
      <w:szCs w:val="64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90C226" w:themeColor="accen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95959" w:themeColor="text1" w:themeTint="A6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C335B0"/>
  </w:style>
  <w:style w:type="paragraph" w:styleId="Header">
    <w:name w:val="header"/>
    <w:basedOn w:val="Normal"/>
    <w:link w:val="HeaderChar"/>
    <w:uiPriority w:val="99"/>
    <w:unhideWhenUsed/>
    <w:rsid w:val="002377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777A"/>
  </w:style>
  <w:style w:type="paragraph" w:styleId="Footer">
    <w:name w:val="footer"/>
    <w:basedOn w:val="Normal"/>
    <w:link w:val="FooterChar"/>
    <w:uiPriority w:val="99"/>
    <w:unhideWhenUsed/>
    <w:rsid w:val="002377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777A"/>
  </w:style>
  <w:style w:type="character" w:styleId="PlaceholderText">
    <w:name w:val="Placeholder Text"/>
    <w:basedOn w:val="DefaultParagraphFont"/>
    <w:uiPriority w:val="99"/>
    <w:semiHidden/>
    <w:rsid w:val="0023777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skie%20Cruz\AppData\Roaming\Microsoft\Templates\Facet%20design%20(blank)(2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5C3068A5BA049C6A869D5A53B3A08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E4B231-8A9D-4E5D-B59F-2C4D3C7FB0CC}"/>
      </w:docPartPr>
      <w:docPartBody>
        <w:p w:rsidR="00000000" w:rsidRDefault="0074465F">
          <w:r w:rsidRPr="00194495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STXinwe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ZYaoTi">
    <w:altName w:val="方正姚体"/>
    <w:panose1 w:val="00000000000000000000"/>
    <w:charset w:val="86"/>
    <w:family w:val="roman"/>
    <w:notTrueType/>
    <w:pitch w:val="default"/>
  </w:font>
  <w:font w:name="Minecraft">
    <w:panose1 w:val="00000400000000000000"/>
    <w:charset w:val="00"/>
    <w:family w:val="auto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65F"/>
    <w:rsid w:val="0074465F"/>
    <w:rsid w:val="00F74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4465F"/>
    <w:rPr>
      <w:color w:val="808080"/>
    </w:rPr>
  </w:style>
  <w:style w:type="paragraph" w:customStyle="1" w:styleId="9F77180FCAA34273B6A26F7D4C4B14EE">
    <w:name w:val="9F77180FCAA34273B6A26F7D4C4B14EE"/>
    <w:rsid w:val="0074465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overPageProperties xmlns="http://schemas.microsoft.com/office/2006/coverPageProps">
  <PublishDate/>
  <Abstract>A quick guide to voting.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3A06CB4F-E30C-4771-94AE-F7169303B6D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Facet design (blank)(2).dotx</Template>
  <TotalTime>76</TotalTime>
  <Pages>4</Pages>
  <Words>269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Automated Election system</vt:lpstr>
    </vt:vector>
  </TitlesOfParts>
  <Company/>
  <LinksUpToDate>false</LinksUpToDate>
  <CharactersWithSpaces>1803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Automated Election system</dc:title>
  <dc:creator>Roskie Cruz</dc:creator>
  <cp:keywords/>
  <cp:lastModifiedBy>Kristoffer Ross Cruz</cp:lastModifiedBy>
  <cp:revision>2</cp:revision>
  <dcterms:created xsi:type="dcterms:W3CDTF">2013-08-16T03:14:00Z</dcterms:created>
  <dcterms:modified xsi:type="dcterms:W3CDTF">2013-08-16T04:30:00Z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TC034577059991</vt:lpwstr>
  </property>
</Properties>
</file>